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88E8750" w14:textId="77777777" w:rsidR="00F426D9" w:rsidRDefault="00F426D9" w:rsidP="00F426D9">
      <w:pPr>
        <w:jc w:val="center"/>
      </w:pPr>
      <w:r>
        <w:rPr>
          <w:noProof/>
        </w:rPr>
        <w:drawing>
          <wp:inline distT="0" distB="0" distL="0" distR="0" wp14:anchorId="63464F6B" wp14:editId="1B61B69B">
            <wp:extent cx="2533650" cy="2533650"/>
            <wp:effectExtent l="0" t="0" r="0" b="0"/>
            <wp:docPr id="1942292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2225" name="Imagem 1942292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DBE7" w14:textId="77777777" w:rsidR="00F426D9" w:rsidRDefault="00F426D9" w:rsidP="00F426D9"/>
    <w:p w14:paraId="6CA636EF" w14:textId="77777777" w:rsidR="00F426D9" w:rsidRDefault="00F426D9" w:rsidP="00F426D9">
      <w:pPr>
        <w:tabs>
          <w:tab w:val="left" w:pos="4184"/>
        </w:tabs>
        <w:rPr>
          <w:i/>
        </w:rPr>
      </w:pPr>
    </w:p>
    <w:p w14:paraId="3F965F24" w14:textId="77777777" w:rsidR="00F426D9" w:rsidRPr="00264EFB" w:rsidRDefault="00F426D9" w:rsidP="00F426D9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A72005" wp14:editId="3C840CC6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75FCAD33104C425385DBB26E1D9FD456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690A32" w14:textId="3A78639A" w:rsidR="00F426D9" w:rsidRPr="0037364C" w:rsidRDefault="00F426D9" w:rsidP="00F426D9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A7200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75FCAD33104C425385DBB26E1D9FD456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2690A32" w14:textId="3A78639A" w:rsidR="00F426D9" w:rsidRPr="0037364C" w:rsidRDefault="00F426D9" w:rsidP="00F426D9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06CCCCB6" w14:textId="77777777" w:rsidR="00F426D9" w:rsidRPr="00264EFB" w:rsidRDefault="00F426D9" w:rsidP="00F426D9"/>
    <w:p w14:paraId="79D6136B" w14:textId="77777777" w:rsidR="00F426D9" w:rsidRPr="00264EFB" w:rsidRDefault="00F426D9" w:rsidP="00F426D9"/>
    <w:p w14:paraId="24B3DDA5" w14:textId="77777777" w:rsidR="00F426D9" w:rsidRPr="00264EFB" w:rsidRDefault="00F426D9" w:rsidP="00F426D9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AE12C" wp14:editId="3DCD154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2B8E447" w14:textId="54482E74" w:rsidR="00F426D9" w:rsidRPr="0037364C" w:rsidRDefault="00F426D9" w:rsidP="00F426D9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  <w:t>Versão &lt;1.4&gt;</w:t>
                                </w:r>
                              </w:p>
                            </w:sdtContent>
                          </w:sdt>
                          <w:p w14:paraId="5A1A2F8A" w14:textId="77777777" w:rsidR="00F426D9" w:rsidRPr="0037364C" w:rsidRDefault="00F426D9" w:rsidP="00F426D9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399EB75F" w14:textId="77777777" w:rsidR="00F426D9" w:rsidRPr="0037364C" w:rsidRDefault="00F426D9" w:rsidP="00F426D9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AE12C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12B8E447" w14:textId="54482E74" w:rsidR="00F426D9" w:rsidRPr="0037364C" w:rsidRDefault="00F426D9" w:rsidP="00F426D9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  <w:t>Versão &lt;1.4&gt;</w:t>
                          </w:r>
                        </w:p>
                      </w:sdtContent>
                    </w:sdt>
                    <w:p w14:paraId="5A1A2F8A" w14:textId="77777777" w:rsidR="00F426D9" w:rsidRPr="0037364C" w:rsidRDefault="00F426D9" w:rsidP="00F426D9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399EB75F" w14:textId="77777777" w:rsidR="00F426D9" w:rsidRPr="0037364C" w:rsidRDefault="00F426D9" w:rsidP="00F426D9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4ABA77" w14:textId="77777777" w:rsidR="00F426D9" w:rsidRPr="00264EFB" w:rsidRDefault="00F426D9" w:rsidP="00F426D9"/>
    <w:p w14:paraId="04E03190" w14:textId="77777777" w:rsidR="00F426D9" w:rsidRPr="00264EFB" w:rsidRDefault="00F426D9" w:rsidP="00F426D9"/>
    <w:p w14:paraId="27DA1BFC" w14:textId="77777777" w:rsidR="00F426D9" w:rsidRPr="00264EFB" w:rsidRDefault="00F426D9" w:rsidP="00F426D9"/>
    <w:p w14:paraId="75704EA3" w14:textId="77777777" w:rsidR="00F426D9" w:rsidRPr="00264EFB" w:rsidRDefault="00F426D9" w:rsidP="00F426D9"/>
    <w:p w14:paraId="7085B6FA" w14:textId="77777777" w:rsidR="00F426D9" w:rsidRPr="00264EFB" w:rsidRDefault="00F426D9" w:rsidP="00F426D9"/>
    <w:p w14:paraId="54C98716" w14:textId="77777777" w:rsidR="00F426D9" w:rsidRPr="00264EFB" w:rsidRDefault="00F426D9" w:rsidP="00F426D9">
      <w:r>
        <w:tab/>
      </w:r>
    </w:p>
    <w:p w14:paraId="525030FB" w14:textId="77777777" w:rsidR="00F426D9" w:rsidRPr="00264EFB" w:rsidRDefault="00F426D9" w:rsidP="00F426D9"/>
    <w:p w14:paraId="6973ECCA" w14:textId="77777777" w:rsidR="00F426D9" w:rsidRPr="00264EFB" w:rsidRDefault="00F426D9" w:rsidP="00F426D9"/>
    <w:p w14:paraId="1F4FF8E5" w14:textId="77777777" w:rsidR="00F426D9" w:rsidRPr="00264EFB" w:rsidRDefault="00F426D9" w:rsidP="00F426D9"/>
    <w:p w14:paraId="5A0C382A" w14:textId="77777777" w:rsidR="00F426D9" w:rsidRPr="00264EFB" w:rsidRDefault="00F426D9" w:rsidP="00F426D9"/>
    <w:p w14:paraId="21D38E55" w14:textId="77777777" w:rsidR="00F426D9" w:rsidRPr="00264EFB" w:rsidRDefault="00F426D9" w:rsidP="00F426D9"/>
    <w:p w14:paraId="4C081C02" w14:textId="77777777" w:rsidR="00F426D9" w:rsidRPr="00264EFB" w:rsidRDefault="00F426D9" w:rsidP="00F426D9"/>
    <w:p w14:paraId="6E275D5A" w14:textId="77777777" w:rsidR="00F426D9" w:rsidRPr="00264EFB" w:rsidRDefault="00F426D9" w:rsidP="00F426D9"/>
    <w:p w14:paraId="773543B9" w14:textId="77777777" w:rsidR="00F426D9" w:rsidRPr="00264EFB" w:rsidRDefault="00F426D9" w:rsidP="00F426D9"/>
    <w:p w14:paraId="5173FE20" w14:textId="77777777" w:rsidR="00F426D9" w:rsidRPr="00264EFB" w:rsidRDefault="00F426D9" w:rsidP="00F426D9"/>
    <w:p w14:paraId="69E8FD72" w14:textId="77777777" w:rsidR="00F426D9" w:rsidRPr="00264EFB" w:rsidRDefault="00F426D9" w:rsidP="00F426D9"/>
    <w:p w14:paraId="2A4FE6DE" w14:textId="77777777" w:rsidR="00F426D9" w:rsidRPr="00264EFB" w:rsidRDefault="00F426D9" w:rsidP="00F426D9"/>
    <w:p w14:paraId="56588E11" w14:textId="77777777" w:rsidR="00F426D9" w:rsidRDefault="00F426D9" w:rsidP="00F426D9">
      <w:pPr>
        <w:tabs>
          <w:tab w:val="left" w:pos="3700"/>
        </w:tabs>
      </w:pPr>
      <w:r>
        <w:tab/>
      </w:r>
    </w:p>
    <w:p w14:paraId="1E4EFD97" w14:textId="77777777" w:rsidR="00F426D9" w:rsidRPr="00264EFB" w:rsidRDefault="00F426D9" w:rsidP="00F426D9">
      <w:pPr>
        <w:tabs>
          <w:tab w:val="left" w:pos="3700"/>
        </w:tabs>
        <w:sectPr w:rsidR="00F426D9" w:rsidRPr="00264EFB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5F26C" wp14:editId="02220AD4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18ED831E" w14:textId="77A0B15D" w:rsidR="00F426D9" w:rsidRPr="00264EFB" w:rsidRDefault="00F426D9" w:rsidP="00F426D9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  <w:t>&lt;APV&gt; - &lt;AprovAI&gt;</w:t>
                                </w:r>
                              </w:p>
                            </w:sdtContent>
                          </w:sdt>
                          <w:p w14:paraId="6ACBD3F0" w14:textId="77777777" w:rsidR="00F426D9" w:rsidRDefault="00F426D9" w:rsidP="00F426D9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5F26C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18ED831E" w14:textId="77A0B15D" w:rsidR="00F426D9" w:rsidRPr="00264EFB" w:rsidRDefault="00F426D9" w:rsidP="00F426D9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  <w:t>&lt;APV&gt; - &lt;AprovAI&gt;</w:t>
                          </w:r>
                        </w:p>
                      </w:sdtContent>
                    </w:sdt>
                    <w:p w14:paraId="6ACBD3F0" w14:textId="77777777" w:rsidR="00F426D9" w:rsidRDefault="00F426D9" w:rsidP="00F426D9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57635468" w14:textId="77777777" w:rsidR="00F426D9" w:rsidRDefault="00F426D9" w:rsidP="00F426D9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426D9" w14:paraId="0514A7E2" w14:textId="77777777" w:rsidTr="00CB0959">
        <w:trPr>
          <w:trHeight w:val="284"/>
        </w:trPr>
        <w:tc>
          <w:tcPr>
            <w:tcW w:w="1550" w:type="dxa"/>
            <w:shd w:val="clear" w:color="auto" w:fill="C00000"/>
          </w:tcPr>
          <w:p w14:paraId="18AA0FB9" w14:textId="77777777" w:rsidR="00F426D9" w:rsidRPr="0037364C" w:rsidRDefault="00F426D9" w:rsidP="00CB0959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4F29DBF0" w14:textId="77777777" w:rsidR="00F426D9" w:rsidRPr="0037364C" w:rsidRDefault="00F426D9" w:rsidP="00CB0959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13E754B7" w14:textId="77777777" w:rsidR="00F426D9" w:rsidRPr="0037364C" w:rsidRDefault="00F426D9" w:rsidP="00CB0959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2CA9B1BF" w14:textId="77777777" w:rsidR="00F426D9" w:rsidRPr="0037364C" w:rsidRDefault="00F426D9" w:rsidP="00CB0959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426D9" w14:paraId="0837856F" w14:textId="77777777" w:rsidTr="00CB0959">
        <w:trPr>
          <w:trHeight w:val="623"/>
        </w:trPr>
        <w:tc>
          <w:tcPr>
            <w:tcW w:w="1550" w:type="dxa"/>
          </w:tcPr>
          <w:p w14:paraId="04794520" w14:textId="77777777" w:rsidR="00F426D9" w:rsidRPr="00AB6A86" w:rsidRDefault="00F426D9" w:rsidP="00CB0959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15/03/2026</w:t>
            </w:r>
          </w:p>
          <w:p w14:paraId="3B5D7CB2" w14:textId="77777777" w:rsidR="00F426D9" w:rsidRPr="00AB6A86" w:rsidRDefault="00F426D9" w:rsidP="00CB0959">
            <w:pPr>
              <w:pStyle w:val="Instruo"/>
              <w:rPr>
                <w:i w:val="0"/>
              </w:rPr>
            </w:pPr>
          </w:p>
        </w:tc>
        <w:tc>
          <w:tcPr>
            <w:tcW w:w="1080" w:type="dxa"/>
          </w:tcPr>
          <w:p w14:paraId="0C85889E" w14:textId="77777777" w:rsidR="00F426D9" w:rsidRPr="00AB6A86" w:rsidRDefault="00F426D9" w:rsidP="00CB0959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1.0</w:t>
            </w:r>
          </w:p>
        </w:tc>
        <w:tc>
          <w:tcPr>
            <w:tcW w:w="4680" w:type="dxa"/>
          </w:tcPr>
          <w:p w14:paraId="79D6C19A" w14:textId="77777777" w:rsidR="00F426D9" w:rsidRPr="00AB6A86" w:rsidRDefault="00F426D9" w:rsidP="00CB0959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Criação inicial do documento. Estruturação das seções: Introdução, Entrevista, Questionário e Ata de Entrevista.</w:t>
            </w:r>
          </w:p>
        </w:tc>
        <w:tc>
          <w:tcPr>
            <w:tcW w:w="2410" w:type="dxa"/>
          </w:tcPr>
          <w:p w14:paraId="3ECE3798" w14:textId="77777777" w:rsidR="00F426D9" w:rsidRPr="00AB6A86" w:rsidRDefault="00F426D9" w:rsidP="00CB0959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Letícia Bianco da Silva</w:t>
            </w:r>
          </w:p>
        </w:tc>
      </w:tr>
      <w:tr w:rsidR="00F426D9" w14:paraId="480744E3" w14:textId="77777777" w:rsidTr="00CB0959">
        <w:trPr>
          <w:trHeight w:val="284"/>
        </w:trPr>
        <w:tc>
          <w:tcPr>
            <w:tcW w:w="1550" w:type="dxa"/>
          </w:tcPr>
          <w:p w14:paraId="5506A42D" w14:textId="77777777" w:rsidR="00F426D9" w:rsidRDefault="00F426D9" w:rsidP="00CB0959">
            <w:pPr>
              <w:jc w:val="left"/>
            </w:pPr>
            <w:r>
              <w:t>01/04/2026</w:t>
            </w:r>
          </w:p>
        </w:tc>
        <w:tc>
          <w:tcPr>
            <w:tcW w:w="1080" w:type="dxa"/>
          </w:tcPr>
          <w:p w14:paraId="7AD53CAB" w14:textId="77777777" w:rsidR="00F426D9" w:rsidRDefault="00F426D9" w:rsidP="00CB0959">
            <w:pPr>
              <w:jc w:val="left"/>
            </w:pPr>
            <w:r>
              <w:t>1.1</w:t>
            </w:r>
          </w:p>
        </w:tc>
        <w:tc>
          <w:tcPr>
            <w:tcW w:w="4680" w:type="dxa"/>
          </w:tcPr>
          <w:p w14:paraId="618562A8" w14:textId="77777777" w:rsidR="00F426D9" w:rsidRDefault="00F426D9" w:rsidP="00CB0959">
            <w:pPr>
              <w:jc w:val="left"/>
            </w:pPr>
            <w:r>
              <w:t>Escopo e Planejamento</w:t>
            </w:r>
          </w:p>
        </w:tc>
        <w:tc>
          <w:tcPr>
            <w:tcW w:w="2410" w:type="dxa"/>
          </w:tcPr>
          <w:p w14:paraId="5526AEA8" w14:textId="77777777" w:rsidR="00F426D9" w:rsidRDefault="00F426D9" w:rsidP="00CB0959">
            <w:pPr>
              <w:jc w:val="left"/>
            </w:pPr>
            <w:r>
              <w:t xml:space="preserve">Kamilly Christiny </w:t>
            </w:r>
          </w:p>
        </w:tc>
      </w:tr>
      <w:tr w:rsidR="00F426D9" w14:paraId="5B847A8C" w14:textId="77777777" w:rsidTr="00CB0959">
        <w:trPr>
          <w:trHeight w:val="284"/>
        </w:trPr>
        <w:tc>
          <w:tcPr>
            <w:tcW w:w="1550" w:type="dxa"/>
          </w:tcPr>
          <w:p w14:paraId="59EA9AD8" w14:textId="77777777" w:rsidR="00F426D9" w:rsidRDefault="00F426D9" w:rsidP="00CB0959">
            <w:pPr>
              <w:jc w:val="left"/>
            </w:pPr>
            <w:r>
              <w:t>29/04/2026</w:t>
            </w:r>
          </w:p>
        </w:tc>
        <w:tc>
          <w:tcPr>
            <w:tcW w:w="1080" w:type="dxa"/>
          </w:tcPr>
          <w:p w14:paraId="18433D44" w14:textId="77777777" w:rsidR="00F426D9" w:rsidRDefault="00F426D9" w:rsidP="00CB0959">
            <w:pPr>
              <w:jc w:val="left"/>
            </w:pPr>
            <w:r>
              <w:t>1.2</w:t>
            </w:r>
          </w:p>
        </w:tc>
        <w:tc>
          <w:tcPr>
            <w:tcW w:w="4680" w:type="dxa"/>
          </w:tcPr>
          <w:p w14:paraId="669229A6" w14:textId="77777777" w:rsidR="00F426D9" w:rsidRDefault="00F426D9" w:rsidP="00CB0959">
            <w:pPr>
              <w:jc w:val="left"/>
            </w:pPr>
            <w:r>
              <w:t>Modelo de Arquitetura, Diagramas e pacotes definidos e modelados.</w:t>
            </w:r>
          </w:p>
        </w:tc>
        <w:tc>
          <w:tcPr>
            <w:tcW w:w="2410" w:type="dxa"/>
          </w:tcPr>
          <w:p w14:paraId="1054BE3E" w14:textId="77777777" w:rsidR="00F426D9" w:rsidRDefault="00F426D9" w:rsidP="00CB0959">
            <w:pPr>
              <w:jc w:val="left"/>
            </w:pPr>
            <w:r>
              <w:t xml:space="preserve">Leticia Bianco </w:t>
            </w:r>
          </w:p>
          <w:p w14:paraId="1E130A72" w14:textId="77777777" w:rsidR="00F426D9" w:rsidRDefault="00F426D9" w:rsidP="00CB0959">
            <w:pPr>
              <w:jc w:val="left"/>
            </w:pPr>
          </w:p>
        </w:tc>
      </w:tr>
      <w:tr w:rsidR="00F426D9" w14:paraId="7BE6F987" w14:textId="77777777" w:rsidTr="00CB0959">
        <w:trPr>
          <w:trHeight w:val="284"/>
        </w:trPr>
        <w:tc>
          <w:tcPr>
            <w:tcW w:w="1550" w:type="dxa"/>
          </w:tcPr>
          <w:p w14:paraId="045E437A" w14:textId="77777777" w:rsidR="00F426D9" w:rsidRDefault="00F426D9" w:rsidP="00CB0959">
            <w:pPr>
              <w:jc w:val="left"/>
            </w:pPr>
            <w:r>
              <w:t>27/05/2026</w:t>
            </w:r>
          </w:p>
        </w:tc>
        <w:tc>
          <w:tcPr>
            <w:tcW w:w="1080" w:type="dxa"/>
          </w:tcPr>
          <w:p w14:paraId="2F4F410A" w14:textId="77777777" w:rsidR="00F426D9" w:rsidRDefault="00F426D9" w:rsidP="00CB0959">
            <w:pPr>
              <w:jc w:val="left"/>
            </w:pPr>
            <w:r>
              <w:t>1.3</w:t>
            </w:r>
          </w:p>
        </w:tc>
        <w:tc>
          <w:tcPr>
            <w:tcW w:w="4680" w:type="dxa"/>
          </w:tcPr>
          <w:p w14:paraId="0E7EEC6F" w14:textId="77777777" w:rsidR="00F426D9" w:rsidRDefault="00F426D9" w:rsidP="00CB0959">
            <w:pPr>
              <w:jc w:val="left"/>
            </w:pPr>
            <w:r>
              <w:t xml:space="preserve">Caso de uso Implementado e funcionando </w:t>
            </w:r>
          </w:p>
        </w:tc>
        <w:tc>
          <w:tcPr>
            <w:tcW w:w="2410" w:type="dxa"/>
          </w:tcPr>
          <w:p w14:paraId="364122F6" w14:textId="77777777" w:rsidR="00F426D9" w:rsidRDefault="00F426D9" w:rsidP="00CB0959">
            <w:pPr>
              <w:jc w:val="left"/>
            </w:pPr>
            <w:r>
              <w:t xml:space="preserve">Kamilly Christiny </w:t>
            </w:r>
          </w:p>
        </w:tc>
      </w:tr>
      <w:tr w:rsidR="00F426D9" w14:paraId="125398C9" w14:textId="77777777" w:rsidTr="00CB0959">
        <w:trPr>
          <w:trHeight w:val="284"/>
        </w:trPr>
        <w:tc>
          <w:tcPr>
            <w:tcW w:w="1550" w:type="dxa"/>
          </w:tcPr>
          <w:p w14:paraId="66FF98CA" w14:textId="77777777" w:rsidR="00F426D9" w:rsidRDefault="00F426D9" w:rsidP="00CB0959">
            <w:pPr>
              <w:jc w:val="left"/>
            </w:pPr>
            <w:r>
              <w:t>09/06/2026</w:t>
            </w:r>
          </w:p>
        </w:tc>
        <w:tc>
          <w:tcPr>
            <w:tcW w:w="1080" w:type="dxa"/>
          </w:tcPr>
          <w:p w14:paraId="76957B2F" w14:textId="77777777" w:rsidR="00F426D9" w:rsidRDefault="00F426D9" w:rsidP="00CB0959">
            <w:pPr>
              <w:jc w:val="left"/>
            </w:pPr>
            <w:r>
              <w:t>1.4</w:t>
            </w:r>
          </w:p>
        </w:tc>
        <w:tc>
          <w:tcPr>
            <w:tcW w:w="4680" w:type="dxa"/>
          </w:tcPr>
          <w:p w14:paraId="5FA3B94D" w14:textId="77777777" w:rsidR="00F426D9" w:rsidRDefault="00F426D9" w:rsidP="00CB0959">
            <w:pPr>
              <w:jc w:val="left"/>
            </w:pPr>
            <w:r>
              <w:t xml:space="preserve">Caso de uso planejados para serem implantados </w:t>
            </w:r>
          </w:p>
        </w:tc>
        <w:tc>
          <w:tcPr>
            <w:tcW w:w="2410" w:type="dxa"/>
          </w:tcPr>
          <w:p w14:paraId="2708A94C" w14:textId="77777777" w:rsidR="00F426D9" w:rsidRDefault="00F426D9" w:rsidP="00CB0959">
            <w:pPr>
              <w:jc w:val="left"/>
            </w:pPr>
            <w:r>
              <w:t xml:space="preserve">Kamilly Christiny </w:t>
            </w:r>
          </w:p>
        </w:tc>
      </w:tr>
    </w:tbl>
    <w:p w14:paraId="2C191822" w14:textId="77777777" w:rsidR="00F426D9" w:rsidRDefault="00F426D9" w:rsidP="00F426D9"/>
    <w:p w14:paraId="59BFA445" w14:textId="77777777" w:rsidR="00F426D9" w:rsidRDefault="00F426D9" w:rsidP="00F426D9">
      <w:pPr>
        <w:pStyle w:val="Ttulo"/>
        <w:jc w:val="center"/>
      </w:pPr>
      <w:r>
        <w:br w:type="page"/>
      </w:r>
      <w:r>
        <w:lastRenderedPageBreak/>
        <w:t>SUMÁRIO</w:t>
      </w:r>
    </w:p>
    <w:p w14:paraId="280DD5B1" w14:textId="77777777" w:rsidR="00F426D9" w:rsidRDefault="00F426D9" w:rsidP="00F426D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1559909" w:history="1">
        <w:r w:rsidRPr="00233068">
          <w:rPr>
            <w:rStyle w:val="Hyperlink"/>
          </w:rPr>
          <w:t>1. 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CBACFC" w14:textId="77777777" w:rsidR="00F426D9" w:rsidRDefault="00F426D9" w:rsidP="00F426D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Pr="00233068">
          <w:rPr>
            <w:rStyle w:val="Hyperlink"/>
            <w:lang w:val="pt-PT"/>
          </w:rPr>
          <w:t>1.1. Resumo do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B81689" w14:textId="77777777" w:rsidR="00F426D9" w:rsidRDefault="00F426D9" w:rsidP="00F426D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Pr="00233068">
          <w:rPr>
            <w:rStyle w:val="Hyperlink"/>
            <w:lang w:val="pt-PT"/>
          </w:rPr>
          <w:t>1.2. Objetivo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E45818C" w14:textId="77777777" w:rsidR="00F426D9" w:rsidRDefault="00F426D9" w:rsidP="00F426D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Pr="00233068">
          <w:rPr>
            <w:rStyle w:val="Hyperlink"/>
            <w:lang w:val="pt-PT"/>
          </w:rPr>
          <w:t>1.3. 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B87DAC1" w14:textId="77777777" w:rsidR="00F426D9" w:rsidRDefault="00F426D9" w:rsidP="00F426D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Pr="00233068">
          <w:rPr>
            <w:rStyle w:val="Hyperlink"/>
            <w:lang w:val="pt-PT"/>
          </w:rPr>
          <w:t>1.4.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5E02AE8" w14:textId="77777777" w:rsidR="00F426D9" w:rsidRDefault="00F426D9" w:rsidP="00F426D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Pr="00233068">
          <w:rPr>
            <w:rStyle w:val="Hyperlink"/>
          </w:rPr>
          <w:t>2. Problema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3DAC573" w14:textId="77777777" w:rsidR="00F426D9" w:rsidRDefault="00F426D9" w:rsidP="00F426D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Pr="00233068">
          <w:rPr>
            <w:rStyle w:val="Hyperlink"/>
            <w:lang w:val="pt-PT"/>
          </w:rPr>
          <w:t>3. Usuários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D584FA" w14:textId="77777777" w:rsidR="00F426D9" w:rsidRDefault="00F426D9" w:rsidP="00F426D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Pr="00233068">
          <w:rPr>
            <w:rStyle w:val="Hyperlink"/>
            <w:lang w:val="pt-PT"/>
          </w:rPr>
          <w:t>4. Restrições Impostas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C5B2724" w14:textId="77777777" w:rsidR="00F426D9" w:rsidRDefault="00F426D9" w:rsidP="00F426D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Pr="00233068">
          <w:rPr>
            <w:rStyle w:val="Hyperlink"/>
            <w:lang w:val="pt-PT"/>
          </w:rPr>
          <w:t>5. Riscos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FF94C06" w14:textId="77777777" w:rsidR="00F426D9" w:rsidRDefault="00F426D9" w:rsidP="00F426D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Pr="00233068">
          <w:rPr>
            <w:rStyle w:val="Hyperlink"/>
            <w:lang w:val="pt-PT"/>
          </w:rPr>
          <w:t>6. Requisitos de Documentação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9E641A5" w14:textId="77777777" w:rsidR="00F426D9" w:rsidRDefault="00F426D9" w:rsidP="00F426D9">
      <w:pPr>
        <w:spacing w:before="120" w:after="120"/>
      </w:pPr>
      <w:r>
        <w:fldChar w:fldCharType="end"/>
      </w:r>
      <w:r>
        <w:t xml:space="preserve"> </w:t>
      </w:r>
    </w:p>
    <w:p w14:paraId="51712B03" w14:textId="77777777" w:rsidR="00F426D9" w:rsidRDefault="00F426D9" w:rsidP="00F426D9">
      <w:pPr>
        <w:pStyle w:val="Ttulo1"/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415599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lastRenderedPageBreak/>
        <w:t>Introdução</w:t>
      </w:r>
      <w:bookmarkEnd w:id="13"/>
    </w:p>
    <w:p w14:paraId="7D8BE448" w14:textId="77777777" w:rsidR="00F426D9" w:rsidRDefault="00F426D9" w:rsidP="00F426D9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14" w:name="_Toc41559910"/>
      <w:r>
        <w:rPr>
          <w:lang w:val="pt-PT"/>
        </w:rPr>
        <w:t>Resumo do Negócio</w:t>
      </w:r>
      <w:bookmarkEnd w:id="14"/>
    </w:p>
    <w:p w14:paraId="7AC1A852" w14:textId="77777777" w:rsidR="00F426D9" w:rsidRDefault="00F426D9" w:rsidP="00F426D9">
      <w:pPr>
        <w:pStyle w:val="isselectedend"/>
      </w:pPr>
      <w:r>
        <w:t>O AprovAI é um sistema de apoio ao estudo baseado em Inteligência Artificial, voltado para alunos do ensino médio e professores. O sistema tem como objetivo auxiliar no processo de aprendizagem por meio da criação de planos de estudo personalizados, recomendação de conteúdos e acompanhamento de desempenho.</w:t>
      </w:r>
    </w:p>
    <w:p w14:paraId="72634FE4" w14:textId="77777777" w:rsidR="00F426D9" w:rsidRPr="007344A5" w:rsidRDefault="00F426D9" w:rsidP="00F426D9">
      <w:pPr>
        <w:pStyle w:val="NormalWeb"/>
      </w:pPr>
      <w:r>
        <w:t>O contexto do sistema está relacionado à dificuldade enfrentada por estudantes em organizar seus estudos, manter o foco e encontrar materiais de qualidade, especialmente na preparação para vestibulares e ingresso em universidades. Para professores, o sistema também oferece suporte na organização de conteúdos e planejamento de aulas.</w:t>
      </w:r>
    </w:p>
    <w:p w14:paraId="66FCD2A4" w14:textId="77777777" w:rsidR="00F426D9" w:rsidRDefault="00F426D9" w:rsidP="00F426D9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15" w:name="_Toc41559911"/>
      <w:r>
        <w:rPr>
          <w:lang w:val="pt-PT"/>
        </w:rPr>
        <w:t>Objetivo do Sistema</w:t>
      </w:r>
      <w:bookmarkEnd w:id="15"/>
    </w:p>
    <w:p w14:paraId="0C29BE50" w14:textId="77777777" w:rsidR="00F426D9" w:rsidRPr="00B62753" w:rsidRDefault="00F426D9" w:rsidP="00F426D9">
      <w:pPr>
        <w:pStyle w:val="Instruo"/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objetivo do sistema AprovAI é fornecer recursos inteligentes para apoiar o processo de ensino e aprendizagem, permitindo:</w:t>
      </w:r>
    </w:p>
    <w:p w14:paraId="3876C9A5" w14:textId="77777777" w:rsidR="00F426D9" w:rsidRPr="00B62753" w:rsidRDefault="00F426D9" w:rsidP="00F426D9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A criação automática de planos de estudo personalizados</w:t>
      </w:r>
    </w:p>
    <w:p w14:paraId="40229CD4" w14:textId="77777777" w:rsidR="00F426D9" w:rsidRPr="00B62753" w:rsidRDefault="00F426D9" w:rsidP="00F426D9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A recomendação de conteúdos com base no perfil do usuário</w:t>
      </w:r>
    </w:p>
    <w:p w14:paraId="0AE73B59" w14:textId="77777777" w:rsidR="00F426D9" w:rsidRPr="00B62753" w:rsidRDefault="00F426D9" w:rsidP="00F426D9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acompanhamento do desempenho do aluno</w:t>
      </w:r>
    </w:p>
    <w:p w14:paraId="63DC8000" w14:textId="77777777" w:rsidR="00F426D9" w:rsidRPr="00B62753" w:rsidRDefault="00F426D9" w:rsidP="00F426D9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A disponibilização de simulados e exercícios voltados para vestibulares</w:t>
      </w:r>
    </w:p>
    <w:p w14:paraId="1D276275" w14:textId="77777777" w:rsidR="00F426D9" w:rsidRPr="00B62753" w:rsidRDefault="00F426D9" w:rsidP="00F426D9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suporte a professores na organização de aulas e conteúdos</w:t>
      </w:r>
    </w:p>
    <w:p w14:paraId="0AF8EFE9" w14:textId="77777777" w:rsidR="00F426D9" w:rsidRPr="00B62753" w:rsidRDefault="00F426D9" w:rsidP="00F426D9">
      <w:pPr>
        <w:pStyle w:val="Instruo"/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sistema busca tornar o estudo mais eficiente, organizado e direcionado aos objetivos do usuário.</w:t>
      </w:r>
    </w:p>
    <w:p w14:paraId="0B18631D" w14:textId="77777777" w:rsidR="00F426D9" w:rsidRDefault="00F426D9" w:rsidP="00F426D9">
      <w:pPr>
        <w:pStyle w:val="Instruo"/>
        <w:rPr>
          <w:lang w:val="pt-PT"/>
        </w:rPr>
      </w:pPr>
    </w:p>
    <w:p w14:paraId="419EFC1E" w14:textId="77777777" w:rsidR="00F426D9" w:rsidRDefault="00F426D9" w:rsidP="00F426D9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16" w:name="_Toc41559912"/>
      <w:r>
        <w:rPr>
          <w:lang w:val="pt-PT"/>
        </w:rPr>
        <w:t>Glossário</w:t>
      </w:r>
      <w:bookmarkEnd w:id="16"/>
    </w:p>
    <w:p w14:paraId="0B3AE7AA" w14:textId="77777777" w:rsidR="00F426D9" w:rsidRDefault="00F426D9" w:rsidP="00F426D9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AprovAI:</w:t>
      </w:r>
      <w:r>
        <w:t xml:space="preserve"> Nome do sistema proposto, voltado ao apoio ao estudo com uso de Inteligência Artificial.</w:t>
      </w:r>
    </w:p>
    <w:p w14:paraId="6DD61349" w14:textId="77777777" w:rsidR="00F426D9" w:rsidRDefault="00F426D9" w:rsidP="00F426D9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IA (Inteligência Artificial):</w:t>
      </w:r>
      <w:r>
        <w:t xml:space="preserve"> Tecnologia que permite ao sistema analisar dados e gerar recomendações automatizadas.</w:t>
      </w:r>
    </w:p>
    <w:p w14:paraId="48AED001" w14:textId="77777777" w:rsidR="00F426D9" w:rsidRDefault="00F426D9" w:rsidP="00F426D9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Plano de Estudo:</w:t>
      </w:r>
      <w:r>
        <w:t xml:space="preserve"> Organização estruturada de conteúdos e atividades a serem estudadas em determinado período.</w:t>
      </w:r>
    </w:p>
    <w:p w14:paraId="756E9332" w14:textId="77777777" w:rsidR="00F426D9" w:rsidRDefault="00F426D9" w:rsidP="00F426D9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Usuário:</w:t>
      </w:r>
      <w:r>
        <w:t xml:space="preserve"> Pessoa que utiliza o sistema, podendo ser aluno ou professor.</w:t>
      </w:r>
    </w:p>
    <w:p w14:paraId="2E11E764" w14:textId="77777777" w:rsidR="00F426D9" w:rsidRDefault="00F426D9" w:rsidP="00F426D9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Simulados:</w:t>
      </w:r>
      <w:r>
        <w:t xml:space="preserve"> Testes práticos que simulam provas de vestibulares.</w:t>
      </w:r>
    </w:p>
    <w:p w14:paraId="7FE6B57A" w14:textId="77777777" w:rsidR="00F426D9" w:rsidRDefault="00F426D9" w:rsidP="00F426D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Recomendação Personalizada:</w:t>
      </w:r>
      <w:r>
        <w:t xml:space="preserve"> Sugestão de conteúdos baseada no perfil e desempenho do usuário.</w:t>
      </w:r>
    </w:p>
    <w:p w14:paraId="50CCF478" w14:textId="77777777" w:rsidR="00F426D9" w:rsidRPr="002248CC" w:rsidRDefault="00F426D9" w:rsidP="00F426D9">
      <w:pPr>
        <w:rPr>
          <w:u w:val="single"/>
          <w:lang w:val="pt-PT" w:eastAsia="en-US"/>
        </w:rPr>
      </w:pPr>
    </w:p>
    <w:p w14:paraId="61CB6FD7" w14:textId="77777777" w:rsidR="00F426D9" w:rsidRDefault="00F426D9" w:rsidP="00F426D9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17" w:name="_Toc41559913"/>
      <w:r>
        <w:rPr>
          <w:lang w:val="pt-PT"/>
        </w:rPr>
        <w:t>Referências</w:t>
      </w:r>
      <w:bookmarkEnd w:id="17"/>
      <w:r>
        <w:rPr>
          <w:lang w:val="pt-PT"/>
        </w:rPr>
        <w:t xml:space="preserve"> </w:t>
      </w:r>
    </w:p>
    <w:p w14:paraId="548E798D" w14:textId="77777777" w:rsidR="00F426D9" w:rsidRDefault="00F426D9" w:rsidP="00F426D9">
      <w:pPr>
        <w:rPr>
          <w:lang w:val="pt-PT" w:eastAsia="en-US"/>
        </w:rPr>
      </w:pPr>
      <w:r>
        <w:rPr>
          <w:lang w:val="pt-PT" w:eastAsia="en-US"/>
        </w:rPr>
        <w:t>Sites usados para pesquisa:</w:t>
      </w:r>
      <w:r w:rsidRPr="00B62753">
        <w:t xml:space="preserve"> </w:t>
      </w:r>
      <w:hyperlink r:id="rId11" w:history="1">
        <w:r w:rsidRPr="00285964">
          <w:rPr>
            <w:rStyle w:val="Hyperlink"/>
            <w:lang w:val="pt-PT" w:eastAsia="en-US"/>
          </w:rPr>
          <w:t>https://aprendamais.mec.gov.br/</w:t>
        </w:r>
      </w:hyperlink>
      <w:r>
        <w:rPr>
          <w:lang w:val="pt-PT" w:eastAsia="en-US"/>
        </w:rPr>
        <w:t xml:space="preserve"> | </w:t>
      </w:r>
      <w:hyperlink r:id="rId12" w:history="1">
        <w:r w:rsidRPr="00285964">
          <w:rPr>
            <w:rStyle w:val="Hyperlink"/>
            <w:lang w:val="pt-PT" w:eastAsia="en-US"/>
          </w:rPr>
          <w:t>https://kultivi.com/</w:t>
        </w:r>
      </w:hyperlink>
      <w:r>
        <w:rPr>
          <w:lang w:val="pt-PT" w:eastAsia="en-US"/>
        </w:rPr>
        <w:t xml:space="preserve"> | </w:t>
      </w:r>
      <w:hyperlink r:id="rId13" w:history="1">
        <w:r w:rsidRPr="00285964">
          <w:rPr>
            <w:rStyle w:val="Hyperlink"/>
            <w:lang w:val="pt-PT" w:eastAsia="en-US"/>
          </w:rPr>
          <w:t>https://cursoenemgratuito.com.br/</w:t>
        </w:r>
      </w:hyperlink>
      <w:r>
        <w:rPr>
          <w:lang w:val="pt-PT" w:eastAsia="en-US"/>
        </w:rPr>
        <w:t xml:space="preserve"> </w:t>
      </w:r>
    </w:p>
    <w:p w14:paraId="78D9E605" w14:textId="77777777" w:rsidR="00F426D9" w:rsidRPr="00B62753" w:rsidRDefault="00F426D9" w:rsidP="00F426D9">
      <w:pPr>
        <w:rPr>
          <w:lang w:val="pt-PT" w:eastAsia="en-US"/>
        </w:rPr>
      </w:pPr>
    </w:p>
    <w:p w14:paraId="5A5A38D0" w14:textId="77777777" w:rsidR="00F426D9" w:rsidRDefault="00F426D9" w:rsidP="00F426D9">
      <w:pPr>
        <w:rPr>
          <w:lang w:val="pt-PT"/>
        </w:rPr>
      </w:pPr>
    </w:p>
    <w:p w14:paraId="52426C16" w14:textId="77777777" w:rsidR="00F426D9" w:rsidRPr="0091283D" w:rsidRDefault="00F426D9" w:rsidP="00F426D9">
      <w:pPr>
        <w:rPr>
          <w:lang w:val="pt-PT"/>
        </w:rPr>
      </w:pPr>
    </w:p>
    <w:p w14:paraId="593970BE" w14:textId="77777777" w:rsidR="00F426D9" w:rsidRPr="00264EFB" w:rsidRDefault="00F426D9" w:rsidP="00F426D9">
      <w:pPr>
        <w:tabs>
          <w:tab w:val="left" w:pos="3700"/>
        </w:tabs>
        <w:sectPr w:rsidR="00F426D9" w:rsidRPr="00264EFB">
          <w:headerReference w:type="first" r:id="rId14"/>
          <w:footerReference w:type="first" r:id="rId15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0BA70052" w14:textId="77777777" w:rsidR="00F426D9" w:rsidRDefault="00F426D9" w:rsidP="00F426D9">
      <w:pPr>
        <w:pStyle w:val="Ttulo1"/>
      </w:pPr>
      <w:bookmarkStart w:id="18" w:name="_Toc41559914"/>
      <w:r>
        <w:lastRenderedPageBreak/>
        <w:t>Problema</w:t>
      </w:r>
      <w:bookmarkEnd w:id="18"/>
    </w:p>
    <w:p w14:paraId="20C3EE5B" w14:textId="77777777" w:rsidR="00F426D9" w:rsidRPr="008D74AB" w:rsidRDefault="00F426D9" w:rsidP="00F426D9">
      <w:pPr>
        <w:rPr>
          <w:lang w:eastAsia="en-US"/>
        </w:rPr>
      </w:pPr>
      <w:r w:rsidRPr="008D74AB">
        <w:rPr>
          <w:lang w:eastAsia="en-US"/>
        </w:rPr>
        <w:t>O sistema AprovAI surge a partir da necessidade de melhorar o processo de estudo de alunos do ensino médio e o apoio ao planejamento de aulas por professores, utilizando recursos tecnológicos e Inteligência Artificial.</w:t>
      </w:r>
    </w:p>
    <w:p w14:paraId="179BE51D" w14:textId="77777777" w:rsidR="00F426D9" w:rsidRDefault="00F426D9" w:rsidP="00F426D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1"/>
        <w:gridCol w:w="2103"/>
        <w:gridCol w:w="3830"/>
        <w:gridCol w:w="5594"/>
      </w:tblGrid>
      <w:tr w:rsidR="00F426D9" w:rsidRPr="0091283D" w14:paraId="33F0A526" w14:textId="77777777" w:rsidTr="00CB0959">
        <w:tc>
          <w:tcPr>
            <w:tcW w:w="3652" w:type="dxa"/>
            <w:shd w:val="pct5" w:color="auto" w:fill="auto"/>
          </w:tcPr>
          <w:p w14:paraId="52B14B06" w14:textId="77777777" w:rsidR="00F426D9" w:rsidRPr="0091283D" w:rsidRDefault="00F426D9" w:rsidP="00CB0959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123" w:type="dxa"/>
            <w:shd w:val="pct5" w:color="auto" w:fill="auto"/>
          </w:tcPr>
          <w:p w14:paraId="7697F593" w14:textId="77777777" w:rsidR="00F426D9" w:rsidRPr="0091283D" w:rsidRDefault="00F426D9" w:rsidP="00CB0959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896" w:type="dxa"/>
            <w:shd w:val="pct5" w:color="auto" w:fill="auto"/>
          </w:tcPr>
          <w:p w14:paraId="3EB504C9" w14:textId="77777777" w:rsidR="00F426D9" w:rsidRPr="0091283D" w:rsidRDefault="00F426D9" w:rsidP="00CB0959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683" w:type="dxa"/>
            <w:shd w:val="pct5" w:color="auto" w:fill="auto"/>
          </w:tcPr>
          <w:p w14:paraId="41855A94" w14:textId="77777777" w:rsidR="00F426D9" w:rsidRPr="0091283D" w:rsidRDefault="00F426D9" w:rsidP="00CB0959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Necessidades (Escopo)</w:t>
            </w:r>
          </w:p>
        </w:tc>
      </w:tr>
      <w:tr w:rsidR="00F426D9" w14:paraId="6866472E" w14:textId="77777777" w:rsidTr="00CB0959">
        <w:tc>
          <w:tcPr>
            <w:tcW w:w="3652" w:type="dxa"/>
          </w:tcPr>
          <w:p w14:paraId="31FC844A" w14:textId="77777777" w:rsidR="00F426D9" w:rsidRPr="008D74AB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Dificuldade na organização dos estudos e excesso de conteúdo genérico, sem direcionamento adequado para vestibulares.</w:t>
            </w:r>
          </w:p>
        </w:tc>
        <w:tc>
          <w:tcPr>
            <w:tcW w:w="2123" w:type="dxa"/>
          </w:tcPr>
          <w:p w14:paraId="3F6BCA6C" w14:textId="77777777" w:rsidR="00F426D9" w:rsidRDefault="00F426D9" w:rsidP="00CB0959">
            <w:pPr>
              <w:pStyle w:val="Instruo"/>
            </w:pP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1. Alunos do ensino médio; 2. Professores; 3. Instituições de ensino.</w:t>
            </w:r>
          </w:p>
        </w:tc>
        <w:tc>
          <w:tcPr>
            <w:tcW w:w="3896" w:type="dxa"/>
          </w:tcPr>
          <w:p w14:paraId="25416C46" w14:textId="77777777" w:rsidR="00F426D9" w:rsidRPr="008D74AB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 xml:space="preserve">1. Falta de foco e organização nos estudos; 2. Baixo desempenho acadêmico; 3. Dificuldade na preparação para vestibulares; 4. Perda de tempo </w:t>
            </w:r>
            <w:r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 xml:space="preserve">com conteúdo </w:t>
            </w: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irrelevante; 5. Dificuldade dos professores em personalizar o ensino.</w:t>
            </w:r>
          </w:p>
        </w:tc>
        <w:tc>
          <w:tcPr>
            <w:tcW w:w="5683" w:type="dxa"/>
          </w:tcPr>
          <w:p w14:paraId="59E38781" w14:textId="77777777" w:rsidR="00F426D9" w:rsidRPr="00724115" w:rsidRDefault="00F426D9" w:rsidP="00F426D9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cadastrem, editem e excluam conteúdos educacionais</w:t>
            </w:r>
          </w:p>
          <w:p w14:paraId="08D2440C" w14:textId="77777777" w:rsidR="00F426D9" w:rsidRPr="00724115" w:rsidRDefault="00F426D9" w:rsidP="00F426D9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criem e gerenciem atividades para os alunos</w:t>
            </w:r>
          </w:p>
          <w:p w14:paraId="05892E38" w14:textId="77777777" w:rsidR="00F426D9" w:rsidRPr="00724115" w:rsidRDefault="00F426D9" w:rsidP="00F426D9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disponibilizem métodos de estudo</w:t>
            </w:r>
          </w:p>
          <w:p w14:paraId="7ABED41C" w14:textId="77777777" w:rsidR="00F426D9" w:rsidRDefault="00F426D9" w:rsidP="00F426D9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acompanhem o desempenho dos alunos</w:t>
            </w:r>
          </w:p>
          <w:p w14:paraId="05DC381A" w14:textId="77777777" w:rsidR="00F426D9" w:rsidRDefault="00F426D9" w:rsidP="00CB0959">
            <w:pPr>
              <w:rPr>
                <w:lang w:val="pt-PT"/>
              </w:rPr>
            </w:pPr>
          </w:p>
          <w:p w14:paraId="6C60EFB8" w14:textId="77777777" w:rsidR="00F426D9" w:rsidRPr="00724115" w:rsidRDefault="00F426D9" w:rsidP="00F426D9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visualize conteúdos educacionais disponíveis</w:t>
            </w:r>
          </w:p>
          <w:p w14:paraId="5DD96179" w14:textId="77777777" w:rsidR="00F426D9" w:rsidRPr="00724115" w:rsidRDefault="00F426D9" w:rsidP="00CB0959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777D5411" w14:textId="77777777" w:rsidR="00F426D9" w:rsidRPr="00724115" w:rsidRDefault="00F426D9" w:rsidP="00F426D9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organize sua agenda de estudos</w:t>
            </w:r>
          </w:p>
          <w:p w14:paraId="1E0F0CB6" w14:textId="77777777" w:rsidR="00F426D9" w:rsidRPr="00724115" w:rsidRDefault="00F426D9" w:rsidP="00CB0959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42675166" w14:textId="77777777" w:rsidR="00F426D9" w:rsidRPr="00724115" w:rsidRDefault="00F426D9" w:rsidP="00F426D9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acompanhe seu progresso acadêmico</w:t>
            </w:r>
          </w:p>
          <w:p w14:paraId="10AA8123" w14:textId="77777777" w:rsidR="00F426D9" w:rsidRPr="00724115" w:rsidRDefault="00F426D9" w:rsidP="00CB0959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7828CF56" w14:textId="77777777" w:rsidR="00F426D9" w:rsidRPr="00724115" w:rsidRDefault="00F426D9" w:rsidP="00F426D9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informe seu tempo disponível para estudo</w:t>
            </w:r>
          </w:p>
          <w:p w14:paraId="50A71C37" w14:textId="77777777" w:rsidR="00F426D9" w:rsidRPr="00724115" w:rsidRDefault="00F426D9" w:rsidP="00CB0959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35F23B21" w14:textId="77777777" w:rsidR="00F426D9" w:rsidRPr="00724115" w:rsidRDefault="00F426D9" w:rsidP="00F426D9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defina metas de estudo</w:t>
            </w:r>
          </w:p>
          <w:p w14:paraId="28D32FF7" w14:textId="77777777" w:rsidR="00F426D9" w:rsidRPr="00724115" w:rsidRDefault="00F426D9" w:rsidP="00CB0959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48E3DB71" w14:textId="77777777" w:rsidR="00F426D9" w:rsidRPr="00724115" w:rsidRDefault="00F426D9" w:rsidP="00F426D9">
            <w:pPr>
              <w:pStyle w:val="PargrafodaLista"/>
              <w:numPr>
                <w:ilvl w:val="0"/>
                <w:numId w:val="15"/>
              </w:numPr>
              <w:rPr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O sistema deve permitir que o aluno receba um plano de estudos personalizado com base em suas</w:t>
            </w:r>
          </w:p>
        </w:tc>
      </w:tr>
      <w:tr w:rsidR="00F426D9" w14:paraId="259B80FD" w14:textId="77777777" w:rsidTr="00CB0959">
        <w:tc>
          <w:tcPr>
            <w:tcW w:w="3652" w:type="dxa"/>
          </w:tcPr>
          <w:p w14:paraId="36C59457" w14:textId="77777777" w:rsidR="00F426D9" w:rsidRDefault="00F426D9" w:rsidP="00CB0959">
            <w:pPr>
              <w:pStyle w:val="Instruo"/>
            </w:pPr>
          </w:p>
          <w:p w14:paraId="54D8A545" w14:textId="77777777" w:rsidR="00F426D9" w:rsidRDefault="00F426D9" w:rsidP="00CB0959"/>
          <w:p w14:paraId="164935D7" w14:textId="77777777" w:rsidR="00F426D9" w:rsidRPr="0095017F" w:rsidRDefault="00F426D9" w:rsidP="00CB0959"/>
        </w:tc>
        <w:tc>
          <w:tcPr>
            <w:tcW w:w="2123" w:type="dxa"/>
          </w:tcPr>
          <w:p w14:paraId="11A3308E" w14:textId="77777777" w:rsidR="00F426D9" w:rsidRDefault="00F426D9" w:rsidP="00CB0959">
            <w:pPr>
              <w:pStyle w:val="Instruo"/>
            </w:pPr>
          </w:p>
        </w:tc>
        <w:tc>
          <w:tcPr>
            <w:tcW w:w="3896" w:type="dxa"/>
          </w:tcPr>
          <w:p w14:paraId="3C8A7AF2" w14:textId="77777777" w:rsidR="00F426D9" w:rsidRDefault="00F426D9" w:rsidP="00CB0959">
            <w:pPr>
              <w:pStyle w:val="Instruo"/>
            </w:pPr>
          </w:p>
        </w:tc>
        <w:tc>
          <w:tcPr>
            <w:tcW w:w="5683" w:type="dxa"/>
          </w:tcPr>
          <w:p w14:paraId="279B7B12" w14:textId="77777777" w:rsidR="00F426D9" w:rsidRDefault="00F426D9" w:rsidP="00CB0959">
            <w:pPr>
              <w:pStyle w:val="Instruo"/>
              <w:rPr>
                <w:lang w:val="pt-PT"/>
              </w:rPr>
            </w:pPr>
          </w:p>
          <w:p w14:paraId="12CD1D43" w14:textId="77777777" w:rsidR="00F426D9" w:rsidRDefault="00F426D9" w:rsidP="00CB0959">
            <w:pPr>
              <w:rPr>
                <w:lang w:val="pt-PT"/>
              </w:rPr>
            </w:pPr>
          </w:p>
          <w:p w14:paraId="61E83DE6" w14:textId="77777777" w:rsidR="00F426D9" w:rsidRPr="00D77A69" w:rsidRDefault="00F426D9" w:rsidP="00CB0959">
            <w:pPr>
              <w:rPr>
                <w:lang w:val="pt-PT"/>
              </w:rPr>
            </w:pPr>
          </w:p>
        </w:tc>
      </w:tr>
    </w:tbl>
    <w:p w14:paraId="59B03AFB" w14:textId="77777777" w:rsidR="00F426D9" w:rsidRDefault="00F426D9" w:rsidP="00F426D9">
      <w:pPr>
        <w:rPr>
          <w:lang w:val="pt-PT"/>
        </w:rPr>
      </w:pPr>
    </w:p>
    <w:p w14:paraId="58D39D8D" w14:textId="77777777" w:rsidR="00F426D9" w:rsidRDefault="00F426D9" w:rsidP="00F426D9">
      <w:pPr>
        <w:rPr>
          <w:lang w:val="pt-PT"/>
        </w:rPr>
      </w:pPr>
    </w:p>
    <w:p w14:paraId="4950196A" w14:textId="77777777" w:rsidR="00F426D9" w:rsidRPr="0091283D" w:rsidRDefault="00F426D9" w:rsidP="00F426D9">
      <w:pPr>
        <w:rPr>
          <w:lang w:val="pt-PT"/>
        </w:rPr>
      </w:pPr>
    </w:p>
    <w:p w14:paraId="20EBE6A1" w14:textId="77777777" w:rsidR="00F426D9" w:rsidRPr="00264EFB" w:rsidRDefault="00F426D9" w:rsidP="00F426D9">
      <w:pPr>
        <w:tabs>
          <w:tab w:val="left" w:pos="3700"/>
        </w:tabs>
        <w:sectPr w:rsidR="00F426D9" w:rsidRPr="00264EFB" w:rsidSect="00DA2E88">
          <w:headerReference w:type="first" r:id="rId16"/>
          <w:footerReference w:type="first" r:id="rId17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14FB7047" w14:textId="77777777" w:rsidR="00F426D9" w:rsidRDefault="00F426D9" w:rsidP="00F426D9">
      <w:pPr>
        <w:rPr>
          <w:lang w:val="pt-PT"/>
        </w:rPr>
      </w:pPr>
    </w:p>
    <w:p w14:paraId="0D0F19B4" w14:textId="77777777" w:rsidR="00F426D9" w:rsidRPr="0037618A" w:rsidRDefault="00F426D9" w:rsidP="00F426D9">
      <w:pPr>
        <w:pStyle w:val="Ttulo1"/>
        <w:rPr>
          <w:lang w:val="pt-PT"/>
        </w:rPr>
      </w:pPr>
      <w:bookmarkStart w:id="19" w:name="_Toc41559915"/>
      <w:r>
        <w:rPr>
          <w:lang w:val="pt-PT"/>
        </w:rPr>
        <w:t>Usuários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0"/>
        <w:gridCol w:w="2252"/>
        <w:gridCol w:w="6096"/>
      </w:tblGrid>
      <w:tr w:rsidR="00F426D9" w:rsidRPr="0091283D" w14:paraId="3734F5F4" w14:textId="77777777" w:rsidTr="00CB0959">
        <w:tc>
          <w:tcPr>
            <w:tcW w:w="0" w:type="auto"/>
            <w:shd w:val="pct5" w:color="auto" w:fill="auto"/>
          </w:tcPr>
          <w:p w14:paraId="1759D3ED" w14:textId="77777777" w:rsidR="00F426D9" w:rsidRDefault="00F426D9" w:rsidP="00CB0959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6C23F426" w14:textId="77777777" w:rsidR="00F426D9" w:rsidRDefault="00F426D9" w:rsidP="00CB0959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3A5A59D4" w14:textId="77777777" w:rsidR="00F426D9" w:rsidRDefault="00F426D9" w:rsidP="00CB0959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Responsabilidades</w:t>
            </w:r>
          </w:p>
        </w:tc>
      </w:tr>
      <w:tr w:rsidR="00F426D9" w14:paraId="217FDC22" w14:textId="77777777" w:rsidTr="00CB0959">
        <w:tc>
          <w:tcPr>
            <w:tcW w:w="0" w:type="auto"/>
          </w:tcPr>
          <w:p w14:paraId="05CC669D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Maria de Fátima</w:t>
            </w:r>
          </w:p>
        </w:tc>
        <w:tc>
          <w:tcPr>
            <w:tcW w:w="0" w:type="auto"/>
          </w:tcPr>
          <w:p w14:paraId="0D8947C4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Professora do Ensino Médio</w:t>
            </w:r>
          </w:p>
          <w:p w14:paraId="6692DC8E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2B240FD3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Planejar aulas, organizar conteúdos e acompanhar o desempenho dos alunos utilizando o sistema.</w:t>
            </w:r>
          </w:p>
        </w:tc>
      </w:tr>
      <w:tr w:rsidR="00F426D9" w14:paraId="2176CBFF" w14:textId="77777777" w:rsidTr="00CB0959">
        <w:tc>
          <w:tcPr>
            <w:tcW w:w="0" w:type="auto"/>
          </w:tcPr>
          <w:p w14:paraId="412CCCF5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João Pedro Silva</w:t>
            </w:r>
          </w:p>
        </w:tc>
        <w:tc>
          <w:tcPr>
            <w:tcW w:w="0" w:type="auto"/>
          </w:tcPr>
          <w:p w14:paraId="6EBFAD37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Aluno do Ensino Médio</w:t>
            </w:r>
          </w:p>
        </w:tc>
        <w:tc>
          <w:tcPr>
            <w:tcW w:w="0" w:type="auto"/>
          </w:tcPr>
          <w:p w14:paraId="4A650B7E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Utilizar o sistema para organizar seus estudos, receber planos personalizados e melhorar seu desempenho em vestibulares.</w:t>
            </w:r>
          </w:p>
        </w:tc>
      </w:tr>
      <w:tr w:rsidR="00F426D9" w14:paraId="133B017C" w14:textId="77777777" w:rsidTr="00CB0959">
        <w:tc>
          <w:tcPr>
            <w:tcW w:w="0" w:type="auto"/>
          </w:tcPr>
          <w:p w14:paraId="657CCCB4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Ana Carolina Souza</w:t>
            </w:r>
          </w:p>
        </w:tc>
        <w:tc>
          <w:tcPr>
            <w:tcW w:w="0" w:type="auto"/>
          </w:tcPr>
          <w:p w14:paraId="7FC5F1C6" w14:textId="77777777" w:rsidR="00F426D9" w:rsidRPr="00CD5932" w:rsidRDefault="00F426D9" w:rsidP="00CB0959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Coordenadora Pedagógica</w:t>
            </w:r>
          </w:p>
        </w:tc>
        <w:tc>
          <w:tcPr>
            <w:tcW w:w="0" w:type="auto"/>
          </w:tcPr>
          <w:p w14:paraId="67D937B5" w14:textId="77777777" w:rsidR="00F426D9" w:rsidRPr="00CD5932" w:rsidRDefault="00F426D9" w:rsidP="00CB0959">
            <w:pPr>
              <w:pStyle w:val="Instruo"/>
              <w:tabs>
                <w:tab w:val="left" w:pos="2250"/>
              </w:tabs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  <w:tab/>
            </w: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Acompanhar o uso do sistema, analisar resultados dos alunos e apoiar melhorias no processo de ensino.</w:t>
            </w:r>
          </w:p>
        </w:tc>
      </w:tr>
    </w:tbl>
    <w:p w14:paraId="59B4A6A5" w14:textId="77777777" w:rsidR="00F426D9" w:rsidRDefault="00F426D9" w:rsidP="00F426D9">
      <w:pPr>
        <w:rPr>
          <w:lang w:val="pt-PT"/>
        </w:rPr>
      </w:pPr>
    </w:p>
    <w:p w14:paraId="0269F56A" w14:textId="77777777" w:rsidR="00F426D9" w:rsidRDefault="00F426D9" w:rsidP="00F426D9">
      <w:pPr>
        <w:pStyle w:val="Ttulo1"/>
        <w:rPr>
          <w:lang w:val="pt-PT"/>
        </w:rPr>
      </w:pPr>
      <w:bookmarkStart w:id="20" w:name="_Toc41559916"/>
      <w:r>
        <w:rPr>
          <w:lang w:val="pt-PT"/>
        </w:rPr>
        <w:t>Restrições Impostas</w:t>
      </w:r>
      <w:bookmarkEnd w:id="20"/>
    </w:p>
    <w:p w14:paraId="35F8A572" w14:textId="77777777" w:rsidR="00F426D9" w:rsidRPr="00AB6A86" w:rsidRDefault="00F426D9" w:rsidP="00F426D9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O sistema AprovAI deverá atender às seguintes restrições técnicas, operacionais e de desenvolvimento:</w:t>
      </w:r>
    </w:p>
    <w:p w14:paraId="1EEFDA43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uma aplicação web, podendo ser acessada por navegadores de internet;</w:t>
      </w:r>
    </w:p>
    <w:p w14:paraId="729510A2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compatível com dispositivos móveis e desktops;</w:t>
      </w:r>
    </w:p>
    <w:p w14:paraId="5BABFDF4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rodar em diferentes sistemas operacionais (Windows, Linux, Android e iOS);</w:t>
      </w:r>
    </w:p>
    <w:p w14:paraId="703A5114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utilizar tecnologias modernas de desenvolvimento (ex: Java, JavaScript ou similares);</w:t>
      </w:r>
    </w:p>
    <w:p w14:paraId="08456B7F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integrar recursos de Inteligência Artificial para recomendação de estudos;</w:t>
      </w:r>
    </w:p>
    <w:p w14:paraId="6A39AB18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possuir interface simples, intuitiva e de fácil utilização;</w:t>
      </w:r>
    </w:p>
    <w:p w14:paraId="4165AE41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garantir a segurança e privacidade dos dados dos usuários;</w:t>
      </w:r>
    </w:p>
    <w:p w14:paraId="74DADB16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permitir acesso por login e senha;</w:t>
      </w:r>
    </w:p>
    <w:p w14:paraId="0B13D547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apresentar tempo de resposta rápido para consultas e recomendações;</w:t>
      </w:r>
    </w:p>
    <w:p w14:paraId="12E9C90E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disponibilizar suporte ao usuário (como FAQ, tutoriais ou chat);</w:t>
      </w:r>
    </w:p>
    <w:p w14:paraId="2DD2E3C5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possibilitar atualizações e melhorias contínuas no sistema;</w:t>
      </w:r>
    </w:p>
    <w:p w14:paraId="0E78D390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desenvolvido dentro do prazo estabelecido pela disciplina/projeto acadêmico;</w:t>
      </w:r>
    </w:p>
    <w:p w14:paraId="4C58EA5E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considerar limitações de infraestrutura e recursos disponíveis para desenvolvimento;</w:t>
      </w:r>
    </w:p>
    <w:p w14:paraId="0A23F4B0" w14:textId="77777777" w:rsidR="00F426D9" w:rsidRPr="00AB6A86" w:rsidRDefault="00F426D9" w:rsidP="00F426D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documentado adequadamente para manutenção futura.</w:t>
      </w:r>
    </w:p>
    <w:p w14:paraId="206EC3EE" w14:textId="77777777" w:rsidR="00F426D9" w:rsidRPr="00CD5932" w:rsidRDefault="00F426D9" w:rsidP="00F426D9">
      <w:pPr>
        <w:rPr>
          <w:lang w:val="pt-PT" w:eastAsia="en-US"/>
        </w:rPr>
      </w:pPr>
    </w:p>
    <w:p w14:paraId="545F3995" w14:textId="77777777" w:rsidR="00F426D9" w:rsidRDefault="00F426D9" w:rsidP="00F426D9">
      <w:pPr>
        <w:pStyle w:val="Ttulo1"/>
        <w:rPr>
          <w:lang w:val="pt-PT"/>
        </w:rPr>
      </w:pPr>
      <w:bookmarkStart w:id="21" w:name="_Toc41559917"/>
      <w:r>
        <w:rPr>
          <w:lang w:val="pt-PT"/>
        </w:rPr>
        <w:t>Riscos</w:t>
      </w:r>
      <w:bookmarkEnd w:id="21"/>
    </w:p>
    <w:p w14:paraId="6430E4D7" w14:textId="77777777" w:rsidR="00F426D9" w:rsidRPr="00CD5932" w:rsidRDefault="00F426D9" w:rsidP="00F426D9">
      <w:p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Durante o desenvolvimento do sistema AprovAI, foram identificados os seguintes riscos:</w:t>
      </w:r>
    </w:p>
    <w:p w14:paraId="42C7F288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Indisponibilidade dos usuários para fornecer ou validar requisitos;</w:t>
      </w:r>
    </w:p>
    <w:p w14:paraId="0BB030DD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Dificuldade em definir corretamente os requisitos devido à variedade de perfis (alunos e professores);</w:t>
      </w:r>
    </w:p>
    <w:p w14:paraId="014F3F84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Limitações técnicas no desenvolvimento de funcionalidades com Inteligência Artificial;</w:t>
      </w:r>
    </w:p>
    <w:p w14:paraId="58446B64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Cumprimento de prazo devido à complexidade do sistema;</w:t>
      </w:r>
    </w:p>
    <w:p w14:paraId="53D8BD42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Possíveis falhas na integração entre os módulos do sistema;</w:t>
      </w:r>
    </w:p>
    <w:p w14:paraId="3CE181CA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Baixa adesão dos usuários ao sistema após a implementação;</w:t>
      </w:r>
    </w:p>
    <w:p w14:paraId="323D030B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Problemas relacionados à qualidade ou confiabilidade das recomendações da IA;</w:t>
      </w:r>
    </w:p>
    <w:p w14:paraId="69AA7C9C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lastRenderedPageBreak/>
        <w:t>Falta de experiência da equipe com determinadas tecnologias;</w:t>
      </w:r>
    </w:p>
    <w:p w14:paraId="4C7B4EAD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Mudanças nos requisitos ao longo do desenvolvimento;</w:t>
      </w:r>
    </w:p>
    <w:p w14:paraId="3186332B" w14:textId="77777777" w:rsidR="00F426D9" w:rsidRPr="00CD5932" w:rsidRDefault="00F426D9" w:rsidP="00F426D9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Limitações de infraestrutura (hardware, internet, etc.).</w:t>
      </w:r>
    </w:p>
    <w:p w14:paraId="0465B6D1" w14:textId="77777777" w:rsidR="00F426D9" w:rsidRPr="00CD5932" w:rsidRDefault="00F426D9" w:rsidP="00F426D9">
      <w:pPr>
        <w:rPr>
          <w:rFonts w:ascii="Times New Roman" w:hAnsi="Times New Roman" w:cs="Times New Roman"/>
          <w:color w:val="auto"/>
          <w:sz w:val="24"/>
          <w:szCs w:val="24"/>
          <w:lang w:val="pt-PT" w:eastAsia="en-US"/>
        </w:rPr>
      </w:pPr>
    </w:p>
    <w:p w14:paraId="4D231A43" w14:textId="77777777" w:rsidR="00F426D9" w:rsidRDefault="00F426D9" w:rsidP="00F426D9">
      <w:pPr>
        <w:pStyle w:val="Ttulo1"/>
        <w:rPr>
          <w:lang w:val="pt-PT"/>
        </w:rPr>
      </w:pPr>
      <w:bookmarkStart w:id="22" w:name="_Toc41559918"/>
      <w:r>
        <w:rPr>
          <w:lang w:val="pt-PT"/>
        </w:rPr>
        <w:t>Requisitos de Documentação</w:t>
      </w:r>
      <w:bookmarkEnd w:id="22"/>
    </w:p>
    <w:p w14:paraId="56B347DE" w14:textId="77777777" w:rsidR="00F426D9" w:rsidRPr="00CD5932" w:rsidRDefault="00F426D9" w:rsidP="00F426D9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Para garantir a correta utilização e manutenção do sistema AprovAI, deverão ser elaborados os seguintes documentos:</w:t>
      </w:r>
    </w:p>
    <w:p w14:paraId="36D8ED16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Manual do usuário, contendo instruções de uso do sistema;</w:t>
      </w:r>
    </w:p>
    <w:p w14:paraId="3B0C2BE0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Manual técnico, com informações sobre a estrutura e funcionamento do sistema;</w:t>
      </w:r>
    </w:p>
    <w:p w14:paraId="5CFC03C5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Manual de instalação, descrevendo como configurar e executar o sistema;</w:t>
      </w:r>
    </w:p>
    <w:p w14:paraId="4B297CC6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Documentação dos requisitos (funcionais e não funcionais);</w:t>
      </w:r>
    </w:p>
    <w:p w14:paraId="11A49A77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Documento de visão do sistema;</w:t>
      </w:r>
    </w:p>
    <w:p w14:paraId="72C6753C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Ata de entrevistas e questionários aplicados;</w:t>
      </w:r>
    </w:p>
    <w:p w14:paraId="428C6CDE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Documentação de apoio (FAQ, tutoriais ou ajuda online);</w:t>
      </w:r>
    </w:p>
    <w:p w14:paraId="2039540C" w14:textId="77777777" w:rsidR="00F426D9" w:rsidRPr="00CD5932" w:rsidRDefault="00F426D9" w:rsidP="00F426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Registro de versões e histórico de alterações do sistema.</w:t>
      </w:r>
    </w:p>
    <w:p w14:paraId="525A0A34" w14:textId="77777777" w:rsidR="00F426D9" w:rsidRPr="00CD5932" w:rsidRDefault="00F426D9" w:rsidP="00F426D9">
      <w:pPr>
        <w:rPr>
          <w:lang w:val="pt-PT" w:eastAsia="en-US"/>
        </w:rPr>
      </w:pPr>
    </w:p>
    <w:p w14:paraId="698AD8F5" w14:textId="77777777" w:rsidR="00CD5932" w:rsidRPr="00F426D9" w:rsidRDefault="00CD5932" w:rsidP="00F426D9"/>
    <w:sectPr w:rsidR="00CD5932" w:rsidRPr="00F426D9" w:rsidSect="00DA2E88">
      <w:headerReference w:type="default" r:id="rId18"/>
      <w:footerReference w:type="default" r:id="rId19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0FB28" w14:textId="77777777" w:rsidR="00BF1451" w:rsidRDefault="00BF1451">
      <w:r>
        <w:separator/>
      </w:r>
    </w:p>
  </w:endnote>
  <w:endnote w:type="continuationSeparator" w:id="0">
    <w:p w14:paraId="3BF59B5E" w14:textId="77777777" w:rsidR="00BF1451" w:rsidRDefault="00BF1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52CCD" w14:textId="77777777" w:rsidR="00F426D9" w:rsidRDefault="00F426D9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426D9" w14:paraId="705C37D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1B48864" w14:textId="77777777" w:rsidR="00F426D9" w:rsidRDefault="00F426D9">
          <w:pPr>
            <w:pStyle w:val="Rodap"/>
          </w:pPr>
          <w:r>
            <w:t>Politec Ltda.</w:t>
          </w:r>
        </w:p>
        <w:p w14:paraId="65E14EF3" w14:textId="77777777" w:rsidR="00F426D9" w:rsidRDefault="00F426D9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F9EAC54" w14:textId="77777777" w:rsidR="00F426D9" w:rsidRDefault="00F426D9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545C325" w14:textId="77777777" w:rsidR="00F426D9" w:rsidRDefault="00F426D9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1CD7CF76" w14:textId="77777777" w:rsidR="00F426D9" w:rsidRDefault="00F426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D073" w14:textId="77777777" w:rsidR="00F426D9" w:rsidRDefault="00F426D9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426D9" w14:paraId="45AE15B4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E8492BC" w14:textId="77777777" w:rsidR="00F426D9" w:rsidRDefault="00F426D9">
          <w:pPr>
            <w:pStyle w:val="Rodap"/>
          </w:pPr>
          <w:r>
            <w:t>Politec Ltda.</w:t>
          </w:r>
        </w:p>
        <w:p w14:paraId="2EFE10A9" w14:textId="77777777" w:rsidR="00F426D9" w:rsidRDefault="00F426D9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3D1FF7B" w14:textId="77777777" w:rsidR="00F426D9" w:rsidRDefault="00F426D9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A42F498" w14:textId="77777777" w:rsidR="00F426D9" w:rsidRDefault="00F426D9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428373DB" w14:textId="77777777" w:rsidR="00F426D9" w:rsidRDefault="00F426D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B289E" w14:textId="77777777" w:rsidR="00F426D9" w:rsidRDefault="00F426D9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426D9" w14:paraId="755E92C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FD1FF0D" w14:textId="77777777" w:rsidR="00F426D9" w:rsidRDefault="00F426D9">
          <w:pPr>
            <w:pStyle w:val="Rodap"/>
          </w:pPr>
          <w:r>
            <w:t>Politec Ltda.</w:t>
          </w:r>
        </w:p>
        <w:p w14:paraId="463284C4" w14:textId="77777777" w:rsidR="00F426D9" w:rsidRDefault="00F426D9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B1C3463" w14:textId="77777777" w:rsidR="00F426D9" w:rsidRDefault="00F426D9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41283FF" w14:textId="77777777" w:rsidR="00F426D9" w:rsidRDefault="00F426D9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483268B0" w14:textId="77777777" w:rsidR="00F426D9" w:rsidRDefault="00F426D9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89808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05979E5D" w14:textId="77777777">
      <w:trPr>
        <w:cantSplit/>
      </w:trPr>
      <w:sdt>
        <w:sdtPr>
          <w:alias w:val="Gestor"/>
          <w:tag w:val=""/>
          <w:id w:val="1558433569"/>
          <w:placeholder>
            <w:docPart w:val="8F3C295620A744278B197826052C0012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tc>
            <w:tcPr>
              <w:tcW w:w="4320" w:type="dxa"/>
            </w:tcPr>
            <w:p w14:paraId="6FFD0D12" w14:textId="0BDBE0FD" w:rsidR="00CA1C0D" w:rsidRDefault="007344A5">
              <w:r>
                <w:t>&lt;APV&gt; - &lt;AprovAI&gt;</w:t>
              </w:r>
            </w:p>
          </w:tc>
        </w:sdtContent>
      </w:sdt>
      <w:tc>
        <w:tcPr>
          <w:tcW w:w="1440" w:type="dxa"/>
          <w:vAlign w:val="center"/>
        </w:tcPr>
        <w:p w14:paraId="59EB6525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4ED17BC4F6FC4A7190CBF2C7E34A4DF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tc>
            <w:tcPr>
              <w:tcW w:w="2340" w:type="dxa"/>
              <w:vAlign w:val="center"/>
            </w:tcPr>
            <w:p w14:paraId="36943527" w14:textId="1CD729DF" w:rsidR="00CA1C0D" w:rsidRPr="00F22AD8" w:rsidRDefault="00F426D9">
              <w:pPr>
                <w:rPr>
                  <w:lang w:val="pt-PT"/>
                </w:rPr>
              </w:pPr>
              <w:r>
                <w:t>Versão &lt;1.4&gt;</w:t>
              </w:r>
            </w:p>
          </w:tc>
        </w:sdtContent>
      </w:sdt>
      <w:tc>
        <w:tcPr>
          <w:tcW w:w="1610" w:type="dxa"/>
          <w:vAlign w:val="center"/>
        </w:tcPr>
        <w:p w14:paraId="6EC7E48B" w14:textId="6A5E45BA" w:rsidR="00CA1C0D" w:rsidRDefault="00E14F8E" w:rsidP="006A25C4">
          <w:pPr>
            <w:jc w:val="right"/>
          </w:pPr>
          <w:r>
            <w:rPr>
              <w:lang w:val="en-US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F426D9">
            <w:rPr>
              <w:noProof/>
            </w:rPr>
            <w:t>8</w:t>
          </w:r>
          <w:r>
            <w:fldChar w:fldCharType="end"/>
          </w:r>
          <w:r>
            <w:t xml:space="preserve"> de </w:t>
          </w:r>
          <w:r w:rsidR="00A519C6">
            <w:fldChar w:fldCharType="begin"/>
          </w:r>
          <w:r w:rsidR="00A519C6">
            <w:instrText xml:space="preserve"> NUMPAGES </w:instrText>
          </w:r>
          <w:r w:rsidR="00A519C6">
            <w:fldChar w:fldCharType="separate"/>
          </w:r>
          <w:r w:rsidR="00F426D9">
            <w:rPr>
              <w:noProof/>
            </w:rPr>
            <w:t>8</w:t>
          </w:r>
          <w:r w:rsidR="00A519C6">
            <w:rPr>
              <w:noProof/>
            </w:rPr>
            <w:fldChar w:fldCharType="end"/>
          </w:r>
        </w:p>
      </w:tc>
    </w:tr>
  </w:tbl>
  <w:p w14:paraId="24A2FEA0" w14:textId="77777777" w:rsidR="00CA1C0D" w:rsidRDefault="006A25C4" w:rsidP="006A25C4">
    <w:pPr>
      <w:jc w:val="right"/>
    </w:pPr>
    <w:r>
      <w:t xml:space="preserve">vs: </w:t>
    </w:r>
    <w:r w:rsidR="00A519C6">
      <w:fldChar w:fldCharType="begin"/>
    </w:r>
    <w:r w:rsidR="00A519C6">
      <w:instrText xml:space="preserve"> DOCPROPERTY  "Versão Modelo"  \* MERGEFORMAT </w:instrText>
    </w:r>
    <w:r w:rsidR="00A519C6">
      <w:fldChar w:fldCharType="separate"/>
    </w:r>
    <w:r w:rsidR="007344A5">
      <w:t>1</w:t>
    </w:r>
    <w:r w:rsidR="00A519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4CD309" w14:textId="77777777" w:rsidR="00BF1451" w:rsidRDefault="00BF1451">
      <w:r>
        <w:separator/>
      </w:r>
    </w:p>
  </w:footnote>
  <w:footnote w:type="continuationSeparator" w:id="0">
    <w:p w14:paraId="50A34963" w14:textId="77777777" w:rsidR="00BF1451" w:rsidRDefault="00BF1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426D9" w14:paraId="012B191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3586E59" w14:textId="77777777" w:rsidR="00F426D9" w:rsidRDefault="00F426D9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228E3143" w14:textId="77777777" w:rsidR="00F426D9" w:rsidRDefault="00F426D9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4404A497" w14:textId="77777777" w:rsidR="00F426D9" w:rsidRDefault="00F426D9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6F0628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61.5pt;height:34.5pt">
                <v:imagedata r:id="rId1" o:title=""/>
              </v:shape>
              <o:OLEObject Type="Embed" ProgID="Word.Picture.8" ShapeID="_x0000_i1031" DrawAspect="Content" ObjectID="_1842541480" r:id="rId2"/>
            </w:object>
          </w:r>
        </w:p>
      </w:tc>
    </w:tr>
  </w:tbl>
  <w:p w14:paraId="6D6F225B" w14:textId="77777777" w:rsidR="00F426D9" w:rsidRDefault="00F426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426D9" w14:paraId="700FF98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3D70CE9" w14:textId="77777777" w:rsidR="00F426D9" w:rsidRDefault="00F426D9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4C174499" w14:textId="77777777" w:rsidR="00F426D9" w:rsidRDefault="00F426D9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33AF8862" w14:textId="77777777" w:rsidR="00F426D9" w:rsidRDefault="00F426D9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5A4F8D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2" type="#_x0000_t75" style="width:61.5pt;height:34.5pt">
                <v:imagedata r:id="rId1" o:title=""/>
              </v:shape>
              <o:OLEObject Type="Embed" ProgID="Word.Picture.8" ShapeID="_x0000_i1032" DrawAspect="Content" ObjectID="_1842541481" r:id="rId2"/>
            </w:object>
          </w:r>
        </w:p>
      </w:tc>
    </w:tr>
  </w:tbl>
  <w:p w14:paraId="2FE4BFC2" w14:textId="77777777" w:rsidR="00F426D9" w:rsidRDefault="00F426D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426D9" w14:paraId="0B849519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37F4CBE" w14:textId="77777777" w:rsidR="00F426D9" w:rsidRDefault="00F426D9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55B007BD" w14:textId="77777777" w:rsidR="00F426D9" w:rsidRDefault="00F426D9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5D25BB05" w14:textId="77777777" w:rsidR="00F426D9" w:rsidRDefault="00F426D9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38E63A5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3" type="#_x0000_t75" style="width:61.5pt;height:34.5pt">
                <v:imagedata r:id="rId1" o:title=""/>
              </v:shape>
              <o:OLEObject Type="Embed" ProgID="Word.Picture.8" ShapeID="_x0000_i1033" DrawAspect="Content" ObjectID="_1842541482" r:id="rId2"/>
            </w:object>
          </w:r>
        </w:p>
      </w:tc>
    </w:tr>
  </w:tbl>
  <w:p w14:paraId="7858913B" w14:textId="77777777" w:rsidR="00F426D9" w:rsidRDefault="00F426D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5B59F14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E9C0A4B" w14:textId="77777777" w:rsidR="00CA1C0D" w:rsidRDefault="00E14F8E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&lt;Marca do Cliente&gt;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75FCAD33104C425385DBB26E1D9FD45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4343DF4C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1DDA50C9" w14:textId="77777777" w:rsidR="00CA1C0D" w:rsidRDefault="00CA1C0D">
          <w:pPr>
            <w:rPr>
              <w:b/>
            </w:rPr>
          </w:pPr>
        </w:p>
      </w:tc>
    </w:tr>
  </w:tbl>
  <w:p w14:paraId="24893A55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1300D"/>
    <w:multiLevelType w:val="multilevel"/>
    <w:tmpl w:val="3BC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1C33D8"/>
    <w:multiLevelType w:val="multilevel"/>
    <w:tmpl w:val="294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B6357"/>
    <w:multiLevelType w:val="multilevel"/>
    <w:tmpl w:val="895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A1581"/>
    <w:multiLevelType w:val="multilevel"/>
    <w:tmpl w:val="742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46DD3"/>
    <w:multiLevelType w:val="hybridMultilevel"/>
    <w:tmpl w:val="4A8AD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"/>
  </w:num>
  <w:num w:numId="7">
    <w:abstractNumId w:val="1"/>
  </w:num>
  <w:num w:numId="8">
    <w:abstractNumId w:val="4"/>
  </w:num>
  <w:num w:numId="9">
    <w:abstractNumId w:val="10"/>
  </w:num>
  <w:num w:numId="10">
    <w:abstractNumId w:val="7"/>
  </w:num>
  <w:num w:numId="11">
    <w:abstractNumId w:val="0"/>
  </w:num>
  <w:num w:numId="12">
    <w:abstractNumId w:val="3"/>
  </w:num>
  <w:num w:numId="13">
    <w:abstractNumId w:val="6"/>
  </w:num>
  <w:num w:numId="14">
    <w:abstractNumId w:val="5"/>
  </w:num>
  <w:num w:numId="15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4A5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4C3A"/>
    <w:rsid w:val="00195780"/>
    <w:rsid w:val="001F7C4D"/>
    <w:rsid w:val="002248CC"/>
    <w:rsid w:val="00271A9A"/>
    <w:rsid w:val="00280DC8"/>
    <w:rsid w:val="002C4CB3"/>
    <w:rsid w:val="0032116F"/>
    <w:rsid w:val="0037618A"/>
    <w:rsid w:val="003D28E2"/>
    <w:rsid w:val="00412ACF"/>
    <w:rsid w:val="00424835"/>
    <w:rsid w:val="004262DA"/>
    <w:rsid w:val="00480DDC"/>
    <w:rsid w:val="0054001E"/>
    <w:rsid w:val="00572868"/>
    <w:rsid w:val="00577A27"/>
    <w:rsid w:val="00591727"/>
    <w:rsid w:val="006A25C4"/>
    <w:rsid w:val="006F3CDE"/>
    <w:rsid w:val="00706369"/>
    <w:rsid w:val="00724115"/>
    <w:rsid w:val="007344A5"/>
    <w:rsid w:val="00754E2E"/>
    <w:rsid w:val="00786A30"/>
    <w:rsid w:val="007B7D37"/>
    <w:rsid w:val="008535C4"/>
    <w:rsid w:val="008601CF"/>
    <w:rsid w:val="00866C43"/>
    <w:rsid w:val="00866F97"/>
    <w:rsid w:val="008D74AB"/>
    <w:rsid w:val="008F5C6A"/>
    <w:rsid w:val="00903107"/>
    <w:rsid w:val="0091283D"/>
    <w:rsid w:val="0095017F"/>
    <w:rsid w:val="00970EC6"/>
    <w:rsid w:val="0099317F"/>
    <w:rsid w:val="009B1EEF"/>
    <w:rsid w:val="00A17A8E"/>
    <w:rsid w:val="00A40A69"/>
    <w:rsid w:val="00A519C6"/>
    <w:rsid w:val="00AB6A86"/>
    <w:rsid w:val="00B31999"/>
    <w:rsid w:val="00B508B5"/>
    <w:rsid w:val="00B562B3"/>
    <w:rsid w:val="00B62753"/>
    <w:rsid w:val="00B940E5"/>
    <w:rsid w:val="00BA55D0"/>
    <w:rsid w:val="00BB7C2C"/>
    <w:rsid w:val="00BD4D84"/>
    <w:rsid w:val="00BF1451"/>
    <w:rsid w:val="00C22D9B"/>
    <w:rsid w:val="00C357FE"/>
    <w:rsid w:val="00C57F62"/>
    <w:rsid w:val="00CA1C0D"/>
    <w:rsid w:val="00CD5932"/>
    <w:rsid w:val="00CF37F6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426D9"/>
    <w:rsid w:val="00FC4C0C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3F2E12"/>
  <w15:docId w15:val="{CF8D79D2-818A-402C-8D2E-FB815351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7344A5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7344A5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B62753"/>
    <w:rPr>
      <w:b/>
      <w:b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B6275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2411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F426D9"/>
    <w:rPr>
      <w:rFonts w:ascii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Fontepargpadro"/>
    <w:link w:val="Ttulo2"/>
    <w:rsid w:val="00F426D9"/>
    <w:rPr>
      <w:rFonts w:ascii="Arial" w:hAnsi="Arial"/>
      <w:b/>
      <w:sz w:val="24"/>
      <w:lang w:eastAsia="en-US"/>
    </w:rPr>
  </w:style>
  <w:style w:type="character" w:customStyle="1" w:styleId="CabealhoChar">
    <w:name w:val="Cabeçalho Char"/>
    <w:basedOn w:val="Fontepargpadro"/>
    <w:link w:val="Cabealho"/>
    <w:semiHidden/>
    <w:rsid w:val="00F426D9"/>
    <w:rPr>
      <w:rFonts w:ascii="Arial" w:hAnsi="Arial" w:cs="Arial"/>
      <w:b/>
      <w:color w:val="000000"/>
    </w:rPr>
  </w:style>
  <w:style w:type="character" w:customStyle="1" w:styleId="TtuloChar">
    <w:name w:val="Título Char"/>
    <w:basedOn w:val="Fontepargpadro"/>
    <w:link w:val="Ttulo"/>
    <w:rsid w:val="00F426D9"/>
    <w:rPr>
      <w:rFonts w:ascii="Arial" w:hAnsi="Arial"/>
      <w:b/>
      <w:caps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cursoenemgratuito.com.br/" TargetMode="Externa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kultivi.com/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rendamais.mec.gov.br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Engenharia%20de%20Software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5FCAD33104C425385DBB26E1D9FD4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987071-844E-4016-A323-5D5D68B9CB21}"/>
      </w:docPartPr>
      <w:docPartBody>
        <w:p w:rsidR="00000000" w:rsidRDefault="004C15AB" w:rsidP="004C15AB">
          <w:pPr>
            <w:pStyle w:val="75FCAD33104C425385DBB26E1D9FD456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8F3C295620A744278B197826052C00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979AE1-409E-466C-9375-51AA9834D7FC}"/>
      </w:docPartPr>
      <w:docPartBody>
        <w:p w:rsidR="00000000" w:rsidRDefault="004C15AB" w:rsidP="004C15AB">
          <w:pPr>
            <w:pStyle w:val="8F3C295620A744278B197826052C0012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4ED17BC4F6FC4A7190CBF2C7E34A4D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25982D-10F1-4993-87E1-1A9F3E64DDD9}"/>
      </w:docPartPr>
      <w:docPartBody>
        <w:p w:rsidR="00000000" w:rsidRDefault="004C15AB" w:rsidP="004C15AB">
          <w:pPr>
            <w:pStyle w:val="4ED17BC4F6FC4A7190CBF2C7E34A4DF6"/>
          </w:pPr>
          <w:r w:rsidRPr="00A0088E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33D"/>
    <w:rsid w:val="000100BB"/>
    <w:rsid w:val="004C15AB"/>
    <w:rsid w:val="008D133D"/>
    <w:rsid w:val="00903107"/>
    <w:rsid w:val="009E618C"/>
    <w:rsid w:val="00A9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C15AB"/>
    <w:rPr>
      <w:color w:val="808080"/>
    </w:rPr>
  </w:style>
  <w:style w:type="paragraph" w:customStyle="1" w:styleId="1728B72CA8834978B2FA4025E37ABAE2">
    <w:name w:val="1728B72CA8834978B2FA4025E37ABAE2"/>
  </w:style>
  <w:style w:type="paragraph" w:customStyle="1" w:styleId="6CA37281F9B84956AA060FAF5E92A14F">
    <w:name w:val="6CA37281F9B84956AA060FAF5E92A14F"/>
  </w:style>
  <w:style w:type="paragraph" w:customStyle="1" w:styleId="B8CEDFE918CE4787A2E021DE5CB81C20">
    <w:name w:val="B8CEDFE918CE4787A2E021DE5CB81C20"/>
  </w:style>
  <w:style w:type="paragraph" w:customStyle="1" w:styleId="E6DE5A6850C6472286D1791987ECBE1C">
    <w:name w:val="E6DE5A6850C6472286D1791987ECBE1C"/>
  </w:style>
  <w:style w:type="paragraph" w:customStyle="1" w:styleId="75FCAD33104C425385DBB26E1D9FD456">
    <w:name w:val="75FCAD33104C425385DBB26E1D9FD456"/>
    <w:rsid w:val="004C15AB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8F3C295620A744278B197826052C0012">
    <w:name w:val="8F3C295620A744278B197826052C0012"/>
    <w:rsid w:val="004C15AB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ED17BC4F6FC4A7190CBF2C7E34A4DF6">
    <w:name w:val="4ED17BC4F6FC4A7190CBF2C7E34A4DF6"/>
    <w:rsid w:val="004C15AB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C88DF-0D1B-4F84-9EE6-17BC81450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Visão.dotx</Template>
  <TotalTime>116</TotalTime>
  <Pages>8</Pages>
  <Words>1239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&lt;APV&gt; - &lt;AprovAI&gt;</Manager>
  <Company/>
  <LinksUpToDate>false</LinksUpToDate>
  <CharactersWithSpaces>7917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&lt;1.4&gt;</dc:subject>
  <dc:creator>User</dc:creator>
  <cp:lastModifiedBy>aluno</cp:lastModifiedBy>
  <cp:revision>3</cp:revision>
  <cp:lastPrinted>2005-05-17T17:30:00Z</cp:lastPrinted>
  <dcterms:created xsi:type="dcterms:W3CDTF">2026-03-18T15:39:00Z</dcterms:created>
  <dcterms:modified xsi:type="dcterms:W3CDTF">2026-06-09T23:18:00Z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